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446F" w14:textId="77777777" w:rsidR="00000000" w:rsidRDefault="00000000">
      <w:pPr>
        <w:jc w:val="center"/>
        <w:rPr>
          <w:rFonts w:ascii="Bookman Old Style" w:hAnsi="Bookman Old Style"/>
          <w:sz w:val="48"/>
          <w:szCs w:val="48"/>
        </w:rPr>
      </w:pPr>
      <w:r>
        <w:rPr>
          <w:rFonts w:ascii="Bookman Old Style" w:hAnsi="Bookman Old Style"/>
          <w:sz w:val="48"/>
          <w:szCs w:val="48"/>
        </w:rPr>
        <w:t>2026 TRAVELING DISTRICT MEETING SCHEDULE</w:t>
      </w:r>
    </w:p>
    <w:p w14:paraId="0EE157BB" w14:textId="77777777" w:rsidR="00000000" w:rsidRDefault="00000000">
      <w:pPr>
        <w:jc w:val="center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4</w:t>
      </w:r>
      <w:r>
        <w:rPr>
          <w:rFonts w:ascii="Bookman Old Style" w:hAnsi="Bookman Old Style"/>
          <w:sz w:val="40"/>
          <w:szCs w:val="40"/>
          <w:vertAlign w:val="superscript"/>
        </w:rPr>
        <w:t>th</w:t>
      </w:r>
      <w:r>
        <w:rPr>
          <w:rFonts w:ascii="Bookman Old Style" w:hAnsi="Bookman Old Style"/>
          <w:sz w:val="40"/>
          <w:szCs w:val="40"/>
        </w:rPr>
        <w:t xml:space="preserve"> Monday of each month @ 5:00</w:t>
      </w:r>
    </w:p>
    <w:p w14:paraId="75EF48B8" w14:textId="77777777" w:rsidR="00000000" w:rsidRDefault="00000000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(2 meetings per year @ each location)</w:t>
      </w:r>
    </w:p>
    <w:p w14:paraId="77C5A5FD" w14:textId="77777777" w:rsidR="00000000" w:rsidRDefault="00000000">
      <w:pPr>
        <w:rPr>
          <w:rFonts w:ascii="Amasis MT Pro Medium" w:hAnsi="Amasis MT Pro Medium"/>
          <w:sz w:val="28"/>
          <w:szCs w:val="28"/>
        </w:rPr>
      </w:pPr>
    </w:p>
    <w:p w14:paraId="747DD185" w14:textId="77777777" w:rsidR="00000000" w:rsidRDefault="00000000">
      <w:pPr>
        <w:rPr>
          <w:rFonts w:ascii="Amasis MT Pro Medium" w:hAnsi="Amasis MT Pro Medium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                                             Date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  <w:t xml:space="preserve">        Place</w:t>
      </w:r>
      <w:bookmarkStart w:id="0" w:name="_Hlk213759652"/>
    </w:p>
    <w:p w14:paraId="19DBC9D7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 6/22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401 Club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 xml:space="preserve">         Iron Mountain</w:t>
      </w:r>
      <w:bookmarkEnd w:id="0"/>
    </w:p>
    <w:p w14:paraId="1FDAED96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 7/27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United Lutheran</w:t>
      </w:r>
      <w:r>
        <w:rPr>
          <w:rFonts w:ascii="Amasis MT Pro Medium" w:hAnsi="Amasis MT Pro Medium"/>
          <w:sz w:val="28"/>
          <w:szCs w:val="28"/>
        </w:rPr>
        <w:tab/>
        <w:t xml:space="preserve">                   Crystal Falls</w:t>
      </w:r>
    </w:p>
    <w:p w14:paraId="2CD95AFA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 8/24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1</w:t>
      </w:r>
      <w:r>
        <w:rPr>
          <w:rFonts w:ascii="Amasis MT Pro Medium" w:hAnsi="Amasis MT Pro Medium"/>
          <w:sz w:val="28"/>
          <w:szCs w:val="28"/>
          <w:vertAlign w:val="superscript"/>
        </w:rPr>
        <w:t>st</w:t>
      </w:r>
      <w:r>
        <w:rPr>
          <w:rFonts w:ascii="Amasis MT Pro Medium" w:hAnsi="Amasis MT Pro Medium"/>
          <w:sz w:val="28"/>
          <w:szCs w:val="28"/>
        </w:rPr>
        <w:t xml:space="preserve"> Lutheran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Iron Mountain</w:t>
      </w:r>
    </w:p>
    <w:p w14:paraId="2983E73D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 9/28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St. Agnes Church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Iron River</w:t>
      </w:r>
    </w:p>
    <w:p w14:paraId="444ACE66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10/26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St. Mary’s Church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Norway</w:t>
      </w:r>
    </w:p>
    <w:p w14:paraId="04DD0496" w14:textId="77777777" w:rsidR="00000000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45"/>
        </w:tabs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11/23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Fellowships Club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Iron Mountain</w:t>
      </w:r>
    </w:p>
    <w:p w14:paraId="2E05A6B1" w14:textId="77777777" w:rsidR="00000000" w:rsidRDefault="00000000">
      <w:pPr>
        <w:spacing w:line="360" w:lineRule="auto"/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                                                                                            12/28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401 Club</w:t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  <w:t>Iron Mountain</w:t>
      </w:r>
    </w:p>
    <w:p w14:paraId="29D8909F" w14:textId="77777777" w:rsidR="001714B1" w:rsidRDefault="0000000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ab/>
      </w:r>
      <w:r>
        <w:rPr>
          <w:rFonts w:ascii="Amasis MT Pro Medium" w:hAnsi="Amasis MT Pro Medium"/>
          <w:sz w:val="28"/>
          <w:szCs w:val="28"/>
        </w:rPr>
        <w:tab/>
      </w:r>
    </w:p>
    <w:sectPr w:rsidR="00171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3E"/>
    <w:rsid w:val="001714B1"/>
    <w:rsid w:val="002A7E3E"/>
    <w:rsid w:val="00AB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25E92"/>
  <w15:chartTrackingRefBased/>
  <w15:docId w15:val="{E368A599-D42F-4040-B23A-548B1BD3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290</Characters>
  <Application>Microsoft Office Word</Application>
  <DocSecurity>0</DocSecurity>
  <Lines>22</Lines>
  <Paragraphs>11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Shampo</dc:creator>
  <cp:keywords/>
  <dc:description/>
  <cp:lastModifiedBy>Robert Menucci</cp:lastModifiedBy>
  <cp:revision>2</cp:revision>
  <dcterms:created xsi:type="dcterms:W3CDTF">2026-06-13T12:19:00Z</dcterms:created>
  <dcterms:modified xsi:type="dcterms:W3CDTF">2026-06-13T12:19:00Z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de51f5f7-e5df-4059-9686-01e02df70f80</vt:lpwstr>
  </property>
</Properties>
</file>